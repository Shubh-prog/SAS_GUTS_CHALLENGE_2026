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FAC9" w14:textId="420503CC" w:rsidR="00A10484" w:rsidRDefault="004B30C9">
      <w:pPr>
        <w:pStyle w:val="Title"/>
      </w:pPr>
      <w:r>
        <w:t xml:space="preserve">Team </w:t>
      </w:r>
      <w:r w:rsidR="006F5988">
        <w:t xml:space="preserve">42 </w:t>
      </w:r>
      <w:r>
        <w:t>AI Report</w:t>
      </w:r>
    </w:p>
    <w:p w14:paraId="2C95E336" w14:textId="3432DC9A" w:rsidR="00855982" w:rsidRPr="004B30C9" w:rsidRDefault="004B30C9" w:rsidP="00855982">
      <w:pPr>
        <w:pStyle w:val="Heading1"/>
        <w:rPr>
          <w:lang w:val="de-DE"/>
        </w:rPr>
      </w:pPr>
      <w:r w:rsidRPr="004B30C9">
        <w:rPr>
          <w:lang w:val="de-DE"/>
        </w:rPr>
        <w:t xml:space="preserve">AI Usage Scale: </w:t>
      </w:r>
      <w:r w:rsidR="006F5988">
        <w:rPr>
          <w:lang w:val="de-DE"/>
        </w:rPr>
        <w:t>5</w:t>
      </w:r>
    </w:p>
    <w:p w14:paraId="6ECBE3CB" w14:textId="7D4BDF0A" w:rsidR="00855982" w:rsidRPr="004B30C9" w:rsidRDefault="00855982" w:rsidP="004B30C9">
      <w:pPr>
        <w:rPr>
          <w:lang w:val="en-GB"/>
        </w:rPr>
      </w:pPr>
    </w:p>
    <w:p w14:paraId="4B8270FC" w14:textId="6BA1E868" w:rsidR="004B30C9" w:rsidRPr="004B30C9" w:rsidRDefault="004B30C9" w:rsidP="004B30C9">
      <w:pPr>
        <w:pStyle w:val="Heading1"/>
        <w:rPr>
          <w:lang w:val="en-GB"/>
        </w:rPr>
      </w:pPr>
      <w:r w:rsidRPr="004B30C9">
        <w:rPr>
          <w:lang w:val="en-GB"/>
        </w:rPr>
        <w:t>Models Used</w:t>
      </w:r>
    </w:p>
    <w:p w14:paraId="3115A7BC" w14:textId="7CCA26BA" w:rsidR="004B30C9" w:rsidRDefault="004C359D" w:rsidP="004B30C9">
      <w:r>
        <w:t xml:space="preserve">Gemini 3.8 Flash , </w:t>
      </w:r>
      <w:r w:rsidR="004B30C9">
        <w:t xml:space="preserve">Claude Opus </w:t>
      </w:r>
      <w:r w:rsidR="006F5988">
        <w:t>5</w:t>
      </w:r>
      <w:r w:rsidR="004B30C9">
        <w:t>.5</w:t>
      </w:r>
    </w:p>
    <w:p w14:paraId="1BFB867D" w14:textId="6CB20551" w:rsidR="004B30C9" w:rsidRPr="00855982" w:rsidRDefault="004B30C9" w:rsidP="004B30C9">
      <w:pPr>
        <w:pStyle w:val="Heading1"/>
      </w:pPr>
      <w:r>
        <w:t>Description</w:t>
      </w:r>
    </w:p>
    <w:p w14:paraId="1D2AA96F" w14:textId="6E5E640C" w:rsidR="007A31A4" w:rsidRDefault="00C84364" w:rsidP="004B30C9">
      <w:r w:rsidRPr="00C84364">
        <w:t>We came up with the idea ourselves and decided that the best programming language for this project would be Python. The file data_loader.py was partially hand-coded, and the files anomaly_detection.py and mastermind.py were heavily assisted by AI [Gemini 3.8 Flash]. However, the logic for catching the conspirators and the mastermind was developed by us. The entire frontend was built with Claude Opus 5.5, which included build_website.py, index.html and site_template.html, and was vibe-coded using different skills available on the marketplace.</w:t>
      </w:r>
    </w:p>
    <w:p w14:paraId="51CC08F2" w14:textId="77777777" w:rsidR="004B30C9" w:rsidRPr="00855982" w:rsidRDefault="004B30C9" w:rsidP="00855982"/>
    <w:sectPr w:rsidR="004B30C9" w:rsidRPr="00855982" w:rsidSect="00855982"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5CFF1" w14:textId="77777777" w:rsidR="00EC1BD2" w:rsidRDefault="00EC1BD2" w:rsidP="00855982">
      <w:pPr>
        <w:spacing w:after="0" w:line="240" w:lineRule="auto"/>
      </w:pPr>
      <w:r>
        <w:separator/>
      </w:r>
    </w:p>
  </w:endnote>
  <w:endnote w:type="continuationSeparator" w:id="0">
    <w:p w14:paraId="3C53F71D" w14:textId="77777777" w:rsidR="00EC1BD2" w:rsidRDefault="00EC1BD2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117890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0418B" w14:textId="77777777" w:rsidR="00EC1BD2" w:rsidRDefault="00EC1BD2" w:rsidP="00855982">
      <w:pPr>
        <w:spacing w:after="0" w:line="240" w:lineRule="auto"/>
      </w:pPr>
      <w:r>
        <w:separator/>
      </w:r>
    </w:p>
  </w:footnote>
  <w:footnote w:type="continuationSeparator" w:id="0">
    <w:p w14:paraId="15B9A139" w14:textId="77777777" w:rsidR="00EC1BD2" w:rsidRDefault="00EC1BD2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08472086">
    <w:abstractNumId w:val="14"/>
  </w:num>
  <w:num w:numId="2" w16cid:durableId="104505654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7702645">
    <w:abstractNumId w:val="14"/>
  </w:num>
  <w:num w:numId="4" w16cid:durableId="1499542794">
    <w:abstractNumId w:val="14"/>
  </w:num>
  <w:num w:numId="5" w16cid:durableId="365301695">
    <w:abstractNumId w:val="14"/>
  </w:num>
  <w:num w:numId="6" w16cid:durableId="134566542">
    <w:abstractNumId w:val="14"/>
  </w:num>
  <w:num w:numId="7" w16cid:durableId="1814105697">
    <w:abstractNumId w:val="14"/>
  </w:num>
  <w:num w:numId="8" w16cid:durableId="1371608706">
    <w:abstractNumId w:val="14"/>
  </w:num>
  <w:num w:numId="9" w16cid:durableId="1301694073">
    <w:abstractNumId w:val="14"/>
  </w:num>
  <w:num w:numId="10" w16cid:durableId="235013660">
    <w:abstractNumId w:val="14"/>
  </w:num>
  <w:num w:numId="11" w16cid:durableId="411926374">
    <w:abstractNumId w:val="14"/>
  </w:num>
  <w:num w:numId="12" w16cid:durableId="476536500">
    <w:abstractNumId w:val="14"/>
  </w:num>
  <w:num w:numId="13" w16cid:durableId="1785685627">
    <w:abstractNumId w:val="10"/>
  </w:num>
  <w:num w:numId="14" w16cid:durableId="594365544">
    <w:abstractNumId w:val="17"/>
  </w:num>
  <w:num w:numId="15" w16cid:durableId="1997293748">
    <w:abstractNumId w:val="11"/>
  </w:num>
  <w:num w:numId="16" w16cid:durableId="316616536">
    <w:abstractNumId w:val="12"/>
  </w:num>
  <w:num w:numId="17" w16cid:durableId="422072724">
    <w:abstractNumId w:val="9"/>
  </w:num>
  <w:num w:numId="18" w16cid:durableId="828444566">
    <w:abstractNumId w:val="7"/>
  </w:num>
  <w:num w:numId="19" w16cid:durableId="774403378">
    <w:abstractNumId w:val="6"/>
  </w:num>
  <w:num w:numId="20" w16cid:durableId="956989427">
    <w:abstractNumId w:val="5"/>
  </w:num>
  <w:num w:numId="21" w16cid:durableId="1501432260">
    <w:abstractNumId w:val="4"/>
  </w:num>
  <w:num w:numId="22" w16cid:durableId="646125915">
    <w:abstractNumId w:val="8"/>
  </w:num>
  <w:num w:numId="23" w16cid:durableId="1942952371">
    <w:abstractNumId w:val="3"/>
  </w:num>
  <w:num w:numId="24" w16cid:durableId="1834485703">
    <w:abstractNumId w:val="2"/>
  </w:num>
  <w:num w:numId="25" w16cid:durableId="2086678503">
    <w:abstractNumId w:val="1"/>
  </w:num>
  <w:num w:numId="26" w16cid:durableId="1392850313">
    <w:abstractNumId w:val="0"/>
  </w:num>
  <w:num w:numId="27" w16cid:durableId="916324477">
    <w:abstractNumId w:val="13"/>
  </w:num>
  <w:num w:numId="28" w16cid:durableId="1867212686">
    <w:abstractNumId w:val="15"/>
  </w:num>
  <w:num w:numId="29" w16cid:durableId="1225063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C9"/>
    <w:rsid w:val="00054F89"/>
    <w:rsid w:val="001D4362"/>
    <w:rsid w:val="00317BF4"/>
    <w:rsid w:val="003F5CE6"/>
    <w:rsid w:val="004B30C9"/>
    <w:rsid w:val="004C359D"/>
    <w:rsid w:val="006F5988"/>
    <w:rsid w:val="007333D6"/>
    <w:rsid w:val="007833A7"/>
    <w:rsid w:val="007A31A4"/>
    <w:rsid w:val="0080261E"/>
    <w:rsid w:val="00855982"/>
    <w:rsid w:val="00971281"/>
    <w:rsid w:val="00A10484"/>
    <w:rsid w:val="00BE658E"/>
    <w:rsid w:val="00C84364"/>
    <w:rsid w:val="00EC1BD2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F943"/>
  <w15:chartTrackingRefBased/>
  <w15:docId w15:val="{F47BE927-7208-4858-9ACF-CC53FEFE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nni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4f4e26-0815-4aaa-9b01-d6b13045e9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0D6347E62FD48BC2A4B54C5E29EFE" ma:contentTypeVersion="12" ma:contentTypeDescription="Create a new document." ma:contentTypeScope="" ma:versionID="dbeb2fb3de6cf1d736a0bc67b315be47">
  <xsd:schema xmlns:xsd="http://www.w3.org/2001/XMLSchema" xmlns:xs="http://www.w3.org/2001/XMLSchema" xmlns:p="http://schemas.microsoft.com/office/2006/metadata/properties" xmlns:ns3="9c4f4e26-0815-4aaa-9b01-d6b13045e9a5" targetNamespace="http://schemas.microsoft.com/office/2006/metadata/properties" ma:root="true" ma:fieldsID="f2463f840391acffeb739c8dfe8dd5d4" ns3:_="">
    <xsd:import namespace="9c4f4e26-0815-4aaa-9b01-d6b13045e9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4e26-0815-4aaa-9b01-d6b13045e9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9c4f4e26-0815-4aaa-9b01-d6b13045e9a5"/>
  </ds:schemaRefs>
</ds:datastoreItem>
</file>

<file path=customXml/itemProps2.xml><?xml version="1.0" encoding="utf-8"?>
<ds:datastoreItem xmlns:ds="http://schemas.openxmlformats.org/officeDocument/2006/customXml" ds:itemID="{58FA7665-25DF-4D2D-AE5D-8345CA11C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4f4e26-0815-4aaa-9b01-d6b13045e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F4A279-C8EF-44BF-B4FF-054257083D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1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bonnie shi</dc:creator>
  <cp:lastModifiedBy>Shubh Shukla</cp:lastModifiedBy>
  <cp:revision>3</cp:revision>
  <dcterms:created xsi:type="dcterms:W3CDTF">2026-10-18T10:32:00Z</dcterms:created>
  <dcterms:modified xsi:type="dcterms:W3CDTF">2026-10-18T10:47:00Z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0x010100DBF0D6347E62FD48BC2A4B54C5E29EFE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